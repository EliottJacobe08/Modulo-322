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94672D4" w:rsidR="005D6E86" w:rsidRPr="001D1B3C" w:rsidRDefault="00FD284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CE8957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572E25D" w14:textId="77777777" w:rsidR="00FD284A" w:rsidRDefault="00FD284A" w:rsidP="00FD284A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(Lavorato con Tommaso) Creazione del progetto</w:t>
            </w:r>
          </w:p>
          <w:p w14:paraId="75EC52E9" w14:textId="77777777" w:rsidR="00FD284A" w:rsidRDefault="00FD284A" w:rsidP="00FD284A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Richiesta di cambiamento </w:t>
            </w:r>
            <w:proofErr w:type="spellStart"/>
            <w:r>
              <w:rPr>
                <w:rFonts w:ascii="Arial" w:hAnsi="Arial" w:cs="Arial"/>
              </w:rPr>
              <w:t>Wireframe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FD284A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accettata</w:t>
            </w:r>
          </w:p>
          <w:p w14:paraId="3BDFF3E9" w14:textId="360CA47A" w:rsidR="00FD284A" w:rsidRPr="00FD284A" w:rsidRDefault="00FD284A" w:rsidP="00FD284A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MainPage</w:t>
            </w:r>
            <w:proofErr w:type="spellEnd"/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5AE51B9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D284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320B6D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D284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706E34A4" w14:textId="77777777" w:rsidR="00FD284A" w:rsidRDefault="00FD284A" w:rsidP="00872C0D">
      <w:pPr>
        <w:pStyle w:val="Nessunaspaziatura"/>
        <w:rPr>
          <w:rFonts w:ascii="Arial" w:hAnsi="Arial" w:cs="Arial"/>
        </w:rPr>
      </w:pPr>
    </w:p>
    <w:p w14:paraId="76CC634C" w14:textId="09DDDADA" w:rsidR="00FD284A" w:rsidRDefault="00FD284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Abbiamo chiesto di risolvere un bug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65AF488B" w14:textId="77777777" w:rsidR="00FD284A" w:rsidRDefault="00FD284A" w:rsidP="00872C0D">
      <w:pPr>
        <w:pStyle w:val="Nessunaspaziatura"/>
        <w:rPr>
          <w:rFonts w:ascii="Arial" w:hAnsi="Arial" w:cs="Arial"/>
        </w:rPr>
      </w:pPr>
    </w:p>
    <w:p w14:paraId="6EBA7E59" w14:textId="745E4CF9" w:rsidR="00FD284A" w:rsidRDefault="00FD284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Soluzione e errore nel codice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B97218C" w:rsidR="00C14EAB" w:rsidRPr="001D1B3C" w:rsidRDefault="00FD284A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Provato a risolvere il bug in autonomia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B1100" w14:textId="77777777" w:rsidR="00FA36AE" w:rsidRDefault="00FA36AE" w:rsidP="00DC1A1A">
      <w:pPr>
        <w:spacing w:after="0" w:line="240" w:lineRule="auto"/>
      </w:pPr>
      <w:r>
        <w:separator/>
      </w:r>
    </w:p>
    <w:p w14:paraId="56A7D83C" w14:textId="77777777" w:rsidR="00FA36AE" w:rsidRDefault="00FA36AE"/>
    <w:p w14:paraId="001F4839" w14:textId="77777777" w:rsidR="00FA36AE" w:rsidRDefault="00FA36AE" w:rsidP="00454290"/>
  </w:endnote>
  <w:endnote w:type="continuationSeparator" w:id="0">
    <w:p w14:paraId="009777AF" w14:textId="77777777" w:rsidR="00FA36AE" w:rsidRDefault="00FA36AE" w:rsidP="00DC1A1A">
      <w:pPr>
        <w:spacing w:after="0" w:line="240" w:lineRule="auto"/>
      </w:pPr>
      <w:r>
        <w:continuationSeparator/>
      </w:r>
    </w:p>
    <w:p w14:paraId="4DD72C18" w14:textId="77777777" w:rsidR="00FA36AE" w:rsidRDefault="00FA36AE"/>
    <w:p w14:paraId="52C38569" w14:textId="77777777" w:rsidR="00FA36AE" w:rsidRDefault="00FA36A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16040" w14:textId="77777777" w:rsidR="00FA36AE" w:rsidRDefault="00FA36AE" w:rsidP="00DC1A1A">
      <w:pPr>
        <w:spacing w:after="0" w:line="240" w:lineRule="auto"/>
      </w:pPr>
      <w:r>
        <w:separator/>
      </w:r>
    </w:p>
    <w:p w14:paraId="0F466E9D" w14:textId="77777777" w:rsidR="00FA36AE" w:rsidRDefault="00FA36AE"/>
    <w:p w14:paraId="1C0E3E13" w14:textId="77777777" w:rsidR="00FA36AE" w:rsidRDefault="00FA36AE" w:rsidP="00454290"/>
  </w:footnote>
  <w:footnote w:type="continuationSeparator" w:id="0">
    <w:p w14:paraId="0F4F38F1" w14:textId="77777777" w:rsidR="00FA36AE" w:rsidRDefault="00FA36AE" w:rsidP="00DC1A1A">
      <w:pPr>
        <w:spacing w:after="0" w:line="240" w:lineRule="auto"/>
      </w:pPr>
      <w:r>
        <w:continuationSeparator/>
      </w:r>
    </w:p>
    <w:p w14:paraId="6D483ADB" w14:textId="77777777" w:rsidR="00FA36AE" w:rsidRDefault="00FA36AE"/>
    <w:p w14:paraId="0706E470" w14:textId="77777777" w:rsidR="00FA36AE" w:rsidRDefault="00FA36A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17F5C78F" w:rsidR="006E6CE4" w:rsidRPr="006E6CE4" w:rsidRDefault="00FD284A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Eliott </w:t>
    </w:r>
    <w:proofErr w:type="spellStart"/>
    <w:r>
      <w:rPr>
        <w:rFonts w:ascii="Arial" w:hAnsi="Arial" w:cs="Arial"/>
        <w:lang w:val="fr-CH"/>
      </w:rPr>
      <w:t>Jacobé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570A7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0DA1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36AE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284A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24C3B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570A7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oad093@cpt.local</cp:lastModifiedBy>
  <cp:revision>2</cp:revision>
  <cp:lastPrinted>2017-03-29T10:57:00Z</cp:lastPrinted>
  <dcterms:created xsi:type="dcterms:W3CDTF">2026-04-17T13:40:00Z</dcterms:created>
  <dcterms:modified xsi:type="dcterms:W3CDTF">2026-04-17T13:40:00Z</dcterms:modified>
</cp:coreProperties>
</file>